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64A9" w:rsidRDefault="009D49D4">
      <w:r>
        <w:tab/>
        <w:t>Assignment Report</w:t>
      </w:r>
    </w:p>
    <w:p w:rsidR="009D49D4" w:rsidRDefault="009D49D4">
      <w:r>
        <w:t>12132031d GENG XU</w:t>
      </w:r>
    </w:p>
    <w:p w:rsidR="009D49D4" w:rsidRDefault="009D49D4" w:rsidP="009D49D4">
      <w:r>
        <w:t>Compile the device driver</w:t>
      </w:r>
      <w:r w:rsidR="009D7987">
        <w:t xml:space="preserve"> by making the kernel</w:t>
      </w:r>
    </w:p>
    <w:p w:rsidR="009D49D4" w:rsidRDefault="009D49D4" w:rsidP="009D49D4">
      <w:r>
        <w:rPr>
          <w:noProof/>
        </w:rPr>
        <w:drawing>
          <wp:inline distT="0" distB="0" distL="0" distR="0" wp14:anchorId="4845473E" wp14:editId="173F609E">
            <wp:extent cx="5286375" cy="3583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5758" t="19181" r="7569" b="24569"/>
                    <a:stretch/>
                  </pic:blipFill>
                  <pic:spPr bwMode="auto">
                    <a:xfrm>
                      <a:off x="0" y="0"/>
                      <a:ext cx="5287087" cy="3584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141F5" w:rsidRDefault="001141F5" w:rsidP="009D49D4">
      <w:proofErr w:type="spellStart"/>
      <w:r>
        <w:t>Hyperterminal</w:t>
      </w:r>
      <w:proofErr w:type="spellEnd"/>
      <w:r w:rsidR="00D21271">
        <w:t>: mount and install module</w:t>
      </w:r>
    </w:p>
    <w:p w:rsidR="001141F5" w:rsidRDefault="00D21271" w:rsidP="009D49D4">
      <w:r>
        <w:rPr>
          <w:noProof/>
        </w:rPr>
        <w:drawing>
          <wp:inline distT="0" distB="0" distL="0" distR="0" wp14:anchorId="79523096" wp14:editId="770AE3D8">
            <wp:extent cx="5029200" cy="895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7465" t="37308" b="49353"/>
                    <a:stretch/>
                  </pic:blipFill>
                  <pic:spPr bwMode="auto">
                    <a:xfrm>
                      <a:off x="0" y="0"/>
                      <a:ext cx="502920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987" w:rsidRDefault="00D21271" w:rsidP="009D49D4">
      <w:r>
        <w:t>Make special file</w:t>
      </w:r>
    </w:p>
    <w:p w:rsidR="00D21271" w:rsidRDefault="00D21271" w:rsidP="009D49D4">
      <w:r>
        <w:rPr>
          <w:noProof/>
        </w:rPr>
        <w:drawing>
          <wp:inline distT="0" distB="0" distL="0" distR="0" wp14:anchorId="3238EC08" wp14:editId="0E945214">
            <wp:extent cx="5473944" cy="590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8160" t="70679" b="21296"/>
                    <a:stretch/>
                  </pic:blipFill>
                  <pic:spPr bwMode="auto">
                    <a:xfrm>
                      <a:off x="0" y="0"/>
                      <a:ext cx="5473944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1862" w:rsidRDefault="00CF1862" w:rsidP="009D49D4">
      <w:r>
        <w:t>Compile the application program</w:t>
      </w:r>
    </w:p>
    <w:p w:rsidR="00CF1862" w:rsidRDefault="00CF1862" w:rsidP="009D49D4">
      <w:r>
        <w:rPr>
          <w:noProof/>
        </w:rPr>
        <w:lastRenderedPageBreak/>
        <w:drawing>
          <wp:inline distT="0" distB="0" distL="0" distR="0" wp14:anchorId="452A8C27" wp14:editId="64272777">
            <wp:extent cx="5236753" cy="13525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5486" t="18519" r="8159" b="60197"/>
                    <a:stretch/>
                  </pic:blipFill>
                  <pic:spPr bwMode="auto">
                    <a:xfrm>
                      <a:off x="0" y="0"/>
                      <a:ext cx="5238750" cy="1353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C6C" w:rsidRDefault="00013306" w:rsidP="009D49D4">
      <w:r>
        <w:t>Run the program</w:t>
      </w:r>
    </w:p>
    <w:p w:rsidR="00013306" w:rsidRDefault="00013306" w:rsidP="009D49D4">
      <w:r>
        <w:rPr>
          <w:noProof/>
        </w:rPr>
        <w:drawing>
          <wp:inline distT="0" distB="0" distL="0" distR="0" wp14:anchorId="7C8660D8" wp14:editId="4F844ED7">
            <wp:extent cx="5438775" cy="31143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8160" t="37654" b="19754"/>
                    <a:stretch/>
                  </pic:blipFill>
                  <pic:spPr bwMode="auto">
                    <a:xfrm>
                      <a:off x="0" y="0"/>
                      <a:ext cx="5438775" cy="3114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3306" w:rsidRDefault="00013306" w:rsidP="009D49D4"/>
    <w:sectPr w:rsidR="00013306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300000000000000"/>
    <w:charset w:val="88"/>
    <w:family w:val="roman"/>
    <w:pitch w:val="variable"/>
    <w:sig w:usb0="A00002FF" w:usb1="2ACFFCFA" w:usb2="00000016" w:usb3="00000000" w:csb0="0010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087BA0"/>
    <w:multiLevelType w:val="hybridMultilevel"/>
    <w:tmpl w:val="48F656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3D2A"/>
    <w:rsid w:val="00013306"/>
    <w:rsid w:val="001141F5"/>
    <w:rsid w:val="003C6C6C"/>
    <w:rsid w:val="005B7288"/>
    <w:rsid w:val="00790B65"/>
    <w:rsid w:val="007D3D2A"/>
    <w:rsid w:val="007D7E99"/>
    <w:rsid w:val="009D49D4"/>
    <w:rsid w:val="009D7987"/>
    <w:rsid w:val="00CF1862"/>
    <w:rsid w:val="00D21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49D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D49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49D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49D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D49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49D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E28026D1.dotm</Template>
  <TotalTime>11</TotalTime>
  <Pages>2</Pages>
  <Words>30</Words>
  <Characters>171</Characters>
  <Application>Microsoft Office Word</Application>
  <DocSecurity>0</DocSecurity>
  <Lines>1</Lines>
  <Paragraphs>1</Paragraphs>
  <ScaleCrop>false</ScaleCrop>
  <Company>COMP</Company>
  <LinksUpToDate>false</LinksUpToDate>
  <CharactersWithSpaces>200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12132031d</dc:creator>
  <cp:keywords/>
  <dc:description/>
  <cp:lastModifiedBy>12132031d</cp:lastModifiedBy>
  <cp:revision>12</cp:revision>
  <dcterms:created xsi:type="dcterms:W3CDTF">2014-10-29T08:16:00Z</dcterms:created>
  <dcterms:modified xsi:type="dcterms:W3CDTF">2014-10-29T08:27:00Z</dcterms:modified>
</cp:coreProperties>
</file>